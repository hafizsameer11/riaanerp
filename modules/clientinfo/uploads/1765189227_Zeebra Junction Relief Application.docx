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E0AE6" w:rsidRPr="00915718" w:rsidRDefault="000B7CBF">
      <w:pPr>
        <w:pStyle w:val="Heading1"/>
        <w:rPr>
          <w:color w:val="757575" w:themeColor="background2" w:themeShade="80"/>
        </w:rPr>
      </w:pPr>
      <w:r w:rsidRPr="00915718">
        <w:rPr>
          <w:color w:val="757575" w:themeColor="background2" w:themeShade="80"/>
        </w:rPr>
        <w:t>SAUTECH Relief Application</w:t>
      </w:r>
    </w:p>
    <w:tbl>
      <w:tblPr>
        <w:tblStyle w:val="GridTable1Light-Accent11"/>
        <w:tblW w:w="5000" w:type="pct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20" w:firstRow="1" w:lastRow="0" w:firstColumn="0" w:lastColumn="0" w:noHBand="0" w:noVBand="1"/>
        <w:tblDescription w:val="Test information"/>
      </w:tblPr>
      <w:tblGrid>
        <w:gridCol w:w="1170"/>
        <w:gridCol w:w="4230"/>
        <w:gridCol w:w="1170"/>
        <w:gridCol w:w="4230"/>
      </w:tblGrid>
      <w:tr w:rsidR="00915718" w:rsidRPr="00915718" w:rsidTr="006B7A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170" w:type="dxa"/>
            <w:tcBorders>
              <w:bottom w:val="single" w:sz="4" w:space="0" w:color="auto"/>
            </w:tcBorders>
          </w:tcPr>
          <w:p w:rsidR="006E0AE6" w:rsidRPr="00915718" w:rsidRDefault="000B7CBF" w:rsidP="006B7A63">
            <w:pPr>
              <w:pStyle w:val="Heading2"/>
              <w:outlineLvl w:val="1"/>
              <w:rPr>
                <w:color w:val="757575" w:themeColor="background2" w:themeShade="80"/>
              </w:rPr>
            </w:pPr>
            <w:r w:rsidRPr="00915718">
              <w:rPr>
                <w:color w:val="757575" w:themeColor="background2" w:themeShade="80"/>
              </w:rPr>
              <w:t>Company:</w:t>
            </w:r>
          </w:p>
        </w:tc>
        <w:tc>
          <w:tcPr>
            <w:tcW w:w="4230" w:type="dxa"/>
            <w:tcBorders>
              <w:bottom w:val="single" w:sz="4" w:space="0" w:color="auto"/>
            </w:tcBorders>
          </w:tcPr>
          <w:p w:rsidR="006E0AE6" w:rsidRPr="00915718" w:rsidRDefault="00D90117">
            <w:pPr>
              <w:rPr>
                <w:color w:val="757575" w:themeColor="background2" w:themeShade="80"/>
              </w:rPr>
            </w:pPr>
            <w:proofErr w:type="spellStart"/>
            <w:r>
              <w:rPr>
                <w:color w:val="757575" w:themeColor="background2" w:themeShade="80"/>
              </w:rPr>
              <w:t>Zeebra</w:t>
            </w:r>
            <w:proofErr w:type="spellEnd"/>
            <w:r>
              <w:rPr>
                <w:color w:val="757575" w:themeColor="background2" w:themeShade="80"/>
              </w:rPr>
              <w:t xml:space="preserve"> Junction</w:t>
            </w:r>
          </w:p>
        </w:tc>
        <w:tc>
          <w:tcPr>
            <w:tcW w:w="1170" w:type="dxa"/>
            <w:tcBorders>
              <w:bottom w:val="single" w:sz="4" w:space="0" w:color="auto"/>
            </w:tcBorders>
          </w:tcPr>
          <w:p w:rsidR="006E0AE6" w:rsidRPr="00915718" w:rsidRDefault="006B7A63" w:rsidP="006B7A63">
            <w:pPr>
              <w:pStyle w:val="Heading2"/>
              <w:outlineLvl w:val="1"/>
              <w:rPr>
                <w:color w:val="757575" w:themeColor="background2" w:themeShade="80"/>
              </w:rPr>
            </w:pPr>
            <w:r w:rsidRPr="00915718">
              <w:rPr>
                <w:color w:val="757575" w:themeColor="background2" w:themeShade="80"/>
              </w:rPr>
              <w:t>Industry:</w:t>
            </w:r>
          </w:p>
        </w:tc>
        <w:tc>
          <w:tcPr>
            <w:tcW w:w="4230" w:type="dxa"/>
            <w:tcBorders>
              <w:bottom w:val="single" w:sz="4" w:space="0" w:color="auto"/>
            </w:tcBorders>
          </w:tcPr>
          <w:p w:rsidR="006E0AE6" w:rsidRPr="00915718" w:rsidRDefault="00D90117">
            <w:pPr>
              <w:rPr>
                <w:color w:val="757575" w:themeColor="background2" w:themeShade="80"/>
              </w:rPr>
            </w:pPr>
            <w:r>
              <w:rPr>
                <w:color w:val="757575" w:themeColor="background2" w:themeShade="80"/>
              </w:rPr>
              <w:t>Tourism</w:t>
            </w:r>
          </w:p>
        </w:tc>
      </w:tr>
      <w:tr w:rsidR="00915718" w:rsidRPr="00915718" w:rsidTr="006B7A63">
        <w:tc>
          <w:tcPr>
            <w:tcW w:w="1170" w:type="dxa"/>
            <w:tcBorders>
              <w:top w:val="single" w:sz="4" w:space="0" w:color="auto"/>
              <w:bottom w:val="single" w:sz="4" w:space="0" w:color="auto"/>
            </w:tcBorders>
          </w:tcPr>
          <w:p w:rsidR="006E0AE6" w:rsidRPr="00915718" w:rsidRDefault="000B7CBF">
            <w:pPr>
              <w:pStyle w:val="Heading2"/>
              <w:outlineLvl w:val="1"/>
              <w:rPr>
                <w:color w:val="757575" w:themeColor="background2" w:themeShade="80"/>
              </w:rPr>
            </w:pPr>
            <w:r w:rsidRPr="00915718">
              <w:rPr>
                <w:color w:val="757575" w:themeColor="background2" w:themeShade="80"/>
              </w:rPr>
              <w:t>C</w:t>
            </w:r>
            <w:r w:rsidR="006B7A63" w:rsidRPr="00915718">
              <w:rPr>
                <w:color w:val="757575" w:themeColor="background2" w:themeShade="80"/>
              </w:rPr>
              <w:t>ontact</w:t>
            </w:r>
            <w:r w:rsidRPr="00915718">
              <w:rPr>
                <w:color w:val="757575" w:themeColor="background2" w:themeShade="80"/>
              </w:rPr>
              <w:t>:</w:t>
            </w:r>
          </w:p>
        </w:tc>
        <w:tc>
          <w:tcPr>
            <w:tcW w:w="4230" w:type="dxa"/>
            <w:tcBorders>
              <w:top w:val="single" w:sz="4" w:space="0" w:color="auto"/>
              <w:bottom w:val="single" w:sz="4" w:space="0" w:color="auto"/>
            </w:tcBorders>
          </w:tcPr>
          <w:p w:rsidR="006E0AE6" w:rsidRPr="00915718" w:rsidRDefault="00D90117">
            <w:pPr>
              <w:rPr>
                <w:color w:val="757575" w:themeColor="background2" w:themeShade="80"/>
              </w:rPr>
            </w:pPr>
            <w:r>
              <w:rPr>
                <w:color w:val="757575" w:themeColor="background2" w:themeShade="80"/>
              </w:rPr>
              <w:t xml:space="preserve">Gordon </w:t>
            </w:r>
            <w:proofErr w:type="spellStart"/>
            <w:r>
              <w:rPr>
                <w:color w:val="757575" w:themeColor="background2" w:themeShade="80"/>
              </w:rPr>
              <w:t>Mollet</w:t>
            </w:r>
            <w:proofErr w:type="spellEnd"/>
          </w:p>
        </w:tc>
        <w:tc>
          <w:tcPr>
            <w:tcW w:w="1170" w:type="dxa"/>
            <w:tcBorders>
              <w:top w:val="single" w:sz="4" w:space="0" w:color="auto"/>
              <w:bottom w:val="single" w:sz="4" w:space="0" w:color="auto"/>
            </w:tcBorders>
          </w:tcPr>
          <w:p w:rsidR="006E0AE6" w:rsidRPr="00915718" w:rsidRDefault="000B7CBF">
            <w:pPr>
              <w:pStyle w:val="Heading2"/>
              <w:outlineLvl w:val="1"/>
              <w:rPr>
                <w:color w:val="757575" w:themeColor="background2" w:themeShade="80"/>
              </w:rPr>
            </w:pPr>
            <w:r w:rsidRPr="00915718">
              <w:rPr>
                <w:color w:val="757575" w:themeColor="background2" w:themeShade="80"/>
              </w:rPr>
              <w:t>Tel:</w:t>
            </w:r>
          </w:p>
        </w:tc>
        <w:tc>
          <w:tcPr>
            <w:tcW w:w="4230" w:type="dxa"/>
            <w:tcBorders>
              <w:top w:val="single" w:sz="4" w:space="0" w:color="auto"/>
              <w:bottom w:val="single" w:sz="4" w:space="0" w:color="auto"/>
            </w:tcBorders>
          </w:tcPr>
          <w:p w:rsidR="006E0AE6" w:rsidRPr="00915718" w:rsidRDefault="00D90117">
            <w:pPr>
              <w:rPr>
                <w:color w:val="757575" w:themeColor="background2" w:themeShade="80"/>
              </w:rPr>
            </w:pPr>
            <w:r>
              <w:rPr>
                <w:color w:val="757575" w:themeColor="background2" w:themeShade="80"/>
              </w:rPr>
              <w:t>?</w:t>
            </w:r>
          </w:p>
        </w:tc>
      </w:tr>
      <w:tr w:rsidR="00915718" w:rsidRPr="00915718" w:rsidTr="006B7A63">
        <w:tc>
          <w:tcPr>
            <w:tcW w:w="1170" w:type="dxa"/>
            <w:tcBorders>
              <w:top w:val="single" w:sz="4" w:space="0" w:color="auto"/>
              <w:bottom w:val="single" w:sz="4" w:space="0" w:color="auto"/>
            </w:tcBorders>
          </w:tcPr>
          <w:p w:rsidR="006E0AE6" w:rsidRPr="00915718" w:rsidRDefault="00887A28" w:rsidP="006B7A63">
            <w:pPr>
              <w:pStyle w:val="Heading2"/>
              <w:outlineLvl w:val="1"/>
              <w:rPr>
                <w:color w:val="757575" w:themeColor="background2" w:themeShade="80"/>
              </w:rPr>
            </w:pPr>
            <w:r w:rsidRPr="00915718">
              <w:rPr>
                <w:color w:val="757575" w:themeColor="background2" w:themeShade="80"/>
              </w:rPr>
              <w:t>Date</w:t>
            </w:r>
            <w:r w:rsidR="000B7CBF" w:rsidRPr="00915718">
              <w:rPr>
                <w:color w:val="757575" w:themeColor="background2" w:themeShade="80"/>
              </w:rPr>
              <w:t>:</w:t>
            </w:r>
          </w:p>
        </w:tc>
        <w:sdt>
          <w:sdtPr>
            <w:rPr>
              <w:color w:val="757575" w:themeColor="background2" w:themeShade="80"/>
            </w:rPr>
            <w:alias w:val="Date"/>
            <w:tag w:val="Date"/>
            <w:id w:val="900717299"/>
            <w:placeholder>
              <w:docPart w:val="1BE2E79C61F04F52ACEF7031549C72FD"/>
            </w:placeholder>
            <w:showingPlcHdr/>
            <w:date>
              <w:dateFormat w:val="MMMM d, yyyy"/>
              <w:lid w:val="en-US"/>
              <w:storeMappedDataAs w:val="dateTime"/>
              <w:calendar w:val="gregorian"/>
            </w:date>
          </w:sdtPr>
          <w:sdtEndPr/>
          <w:sdtContent>
            <w:tc>
              <w:tcPr>
                <w:tcW w:w="4230" w:type="dxa"/>
                <w:tcBorders>
                  <w:top w:val="single" w:sz="4" w:space="0" w:color="auto"/>
                  <w:bottom w:val="single" w:sz="4" w:space="0" w:color="auto"/>
                </w:tcBorders>
              </w:tcPr>
              <w:p w:rsidR="006E0AE6" w:rsidRPr="00915718" w:rsidRDefault="00B341AB" w:rsidP="00B341AB">
                <w:pPr>
                  <w:rPr>
                    <w:color w:val="757575" w:themeColor="background2" w:themeShade="80"/>
                  </w:rPr>
                </w:pPr>
                <w:r w:rsidRPr="00915718">
                  <w:rPr>
                    <w:color w:val="757575" w:themeColor="background2" w:themeShade="80"/>
                  </w:rPr>
                  <w:t>[Date]</w:t>
                </w:r>
              </w:p>
            </w:tc>
          </w:sdtContent>
        </w:sdt>
        <w:tc>
          <w:tcPr>
            <w:tcW w:w="1170" w:type="dxa"/>
            <w:tcBorders>
              <w:top w:val="single" w:sz="4" w:space="0" w:color="auto"/>
              <w:bottom w:val="single" w:sz="4" w:space="0" w:color="auto"/>
            </w:tcBorders>
          </w:tcPr>
          <w:p w:rsidR="006E0AE6" w:rsidRPr="00915718" w:rsidRDefault="000B7CBF">
            <w:pPr>
              <w:pStyle w:val="Heading2"/>
              <w:outlineLvl w:val="1"/>
              <w:rPr>
                <w:color w:val="757575" w:themeColor="background2" w:themeShade="80"/>
              </w:rPr>
            </w:pPr>
            <w:r w:rsidRPr="00915718">
              <w:rPr>
                <w:color w:val="757575" w:themeColor="background2" w:themeShade="80"/>
              </w:rPr>
              <w:t xml:space="preserve">Relief </w:t>
            </w:r>
            <w:r w:rsidR="00887A28" w:rsidRPr="00915718">
              <w:rPr>
                <w:color w:val="757575" w:themeColor="background2" w:themeShade="80"/>
              </w:rPr>
              <w:t>Period</w:t>
            </w:r>
          </w:p>
        </w:tc>
        <w:tc>
          <w:tcPr>
            <w:tcW w:w="4230" w:type="dxa"/>
            <w:tcBorders>
              <w:top w:val="single" w:sz="4" w:space="0" w:color="auto"/>
              <w:bottom w:val="single" w:sz="4" w:space="0" w:color="auto"/>
            </w:tcBorders>
          </w:tcPr>
          <w:p w:rsidR="006E0AE6" w:rsidRPr="00915718" w:rsidRDefault="000B7CBF" w:rsidP="00B341AB">
            <w:pPr>
              <w:rPr>
                <w:color w:val="757575" w:themeColor="background2" w:themeShade="80"/>
              </w:rPr>
            </w:pPr>
            <w:r w:rsidRPr="00915718">
              <w:rPr>
                <w:color w:val="757575" w:themeColor="background2" w:themeShade="80"/>
              </w:rPr>
              <w:t>:</w:t>
            </w:r>
            <w:r w:rsidR="00D90117">
              <w:rPr>
                <w:color w:val="757575" w:themeColor="background2" w:themeShade="80"/>
              </w:rPr>
              <w:t xml:space="preserve"> 6 Months</w:t>
            </w:r>
            <w:bookmarkStart w:id="0" w:name="_GoBack"/>
            <w:bookmarkEnd w:id="0"/>
          </w:p>
        </w:tc>
      </w:tr>
    </w:tbl>
    <w:p w:rsidR="006E0AE6" w:rsidRPr="00915718" w:rsidRDefault="006137A4" w:rsidP="006137A4">
      <w:pPr>
        <w:pStyle w:val="Instruction"/>
        <w:tabs>
          <w:tab w:val="center" w:pos="5400"/>
          <w:tab w:val="right" w:pos="9360"/>
        </w:tabs>
        <w:jc w:val="left"/>
        <w:rPr>
          <w:i w:val="0"/>
          <w:color w:val="757575" w:themeColor="background2" w:themeShade="80"/>
        </w:rPr>
      </w:pPr>
      <w:r w:rsidRPr="00915718">
        <w:rPr>
          <w:color w:val="757575" w:themeColor="background2" w:themeShade="80"/>
        </w:rPr>
        <w:tab/>
      </w:r>
      <w:sdt>
        <w:sdtPr>
          <w:rPr>
            <w:color w:val="757575" w:themeColor="background2" w:themeShade="80"/>
          </w:rPr>
          <w:id w:val="1203286182"/>
          <w:placeholder>
            <w:docPart w:val="BA6F6932DB99409688788D4D9C49FA2F"/>
          </w:placeholder>
        </w:sdtPr>
        <w:sdtEndPr>
          <w:rPr>
            <w:i w:val="0"/>
          </w:rPr>
        </w:sdtEndPr>
        <w:sdtContent>
          <w:r w:rsidR="006B7A63" w:rsidRPr="00915718">
            <w:rPr>
              <w:i w:val="0"/>
              <w:color w:val="757575" w:themeColor="background2" w:themeShade="80"/>
            </w:rPr>
            <w:t xml:space="preserve">Please </w:t>
          </w:r>
          <w:r w:rsidR="00E811D7" w:rsidRPr="00915718">
            <w:rPr>
              <w:i w:val="0"/>
              <w:color w:val="757575" w:themeColor="background2" w:themeShade="80"/>
            </w:rPr>
            <w:t>complete the following where applicable.</w:t>
          </w:r>
        </w:sdtContent>
      </w:sdt>
      <w:r w:rsidRPr="00915718">
        <w:rPr>
          <w:i w:val="0"/>
          <w:color w:val="757575" w:themeColor="background2" w:themeShade="80"/>
        </w:rPr>
        <w:tab/>
      </w:r>
    </w:p>
    <w:p w:rsidR="006137A4" w:rsidRPr="00915718" w:rsidRDefault="006137A4" w:rsidP="006137A4">
      <w:pPr>
        <w:pStyle w:val="Instruction"/>
        <w:tabs>
          <w:tab w:val="center" w:pos="5400"/>
          <w:tab w:val="right" w:pos="9360"/>
        </w:tabs>
        <w:jc w:val="left"/>
        <w:rPr>
          <w:i w:val="0"/>
          <w:color w:val="757575" w:themeColor="background2" w:themeShade="80"/>
        </w:rPr>
      </w:pPr>
    </w:p>
    <w:p w:rsidR="006137A4" w:rsidRPr="00915718" w:rsidRDefault="006137A4" w:rsidP="006137A4">
      <w:pPr>
        <w:pStyle w:val="Instruction"/>
        <w:tabs>
          <w:tab w:val="center" w:pos="5400"/>
          <w:tab w:val="right" w:pos="9360"/>
        </w:tabs>
        <w:rPr>
          <w:b/>
          <w:i w:val="0"/>
          <w:color w:val="757575" w:themeColor="background2" w:themeShade="80"/>
          <w:u w:val="single"/>
        </w:rPr>
      </w:pPr>
      <w:r w:rsidRPr="00915718">
        <w:rPr>
          <w:b/>
          <w:i w:val="0"/>
          <w:color w:val="757575" w:themeColor="background2" w:themeShade="80"/>
          <w:u w:val="single"/>
        </w:rPr>
        <w:t>DOMAIN INFORMATION</w:t>
      </w:r>
    </w:p>
    <w:p w:rsidR="006E0AE6" w:rsidRPr="00915718" w:rsidRDefault="008E67C5">
      <w:pPr>
        <w:pStyle w:val="List"/>
        <w:rPr>
          <w:color w:val="757575" w:themeColor="background2" w:themeShade="80"/>
        </w:rPr>
      </w:pPr>
      <w:r w:rsidRPr="00915718">
        <w:rPr>
          <w:color w:val="757575" w:themeColor="background2" w:themeShade="80"/>
          <w:lang w:val="en-ZA"/>
        </w:rPr>
        <w:t>Who is your current domain provider?</w:t>
      </w:r>
    </w:p>
    <w:p w:rsidR="006E0AE6" w:rsidRPr="00915718" w:rsidRDefault="00C63CAD" w:rsidP="00F77D4A">
      <w:pPr>
        <w:pStyle w:val="List2"/>
        <w:rPr>
          <w:color w:val="757575" w:themeColor="background2" w:themeShade="80"/>
        </w:rPr>
      </w:pPr>
      <w:sdt>
        <w:sdtPr>
          <w:rPr>
            <w:color w:val="757575" w:themeColor="background2" w:themeShade="80"/>
          </w:rPr>
          <w:id w:val="1619798780"/>
          <w:placeholder>
            <w:docPart w:val="66209DBFECA849B69B31DD7082A571B7"/>
          </w:placeholder>
          <w:temporary/>
          <w:showingPlcHdr/>
        </w:sdtPr>
        <w:sdtEndPr/>
        <w:sdtContent>
          <w:r w:rsidR="00887A28" w:rsidRPr="00915718">
            <w:rPr>
              <w:color w:val="757575" w:themeColor="background2" w:themeShade="80"/>
            </w:rPr>
            <w:t>[Type an answer here.]</w:t>
          </w:r>
        </w:sdtContent>
      </w:sdt>
    </w:p>
    <w:p w:rsidR="006E0AE6" w:rsidRPr="00915718" w:rsidRDefault="008E67C5">
      <w:pPr>
        <w:pStyle w:val="List"/>
        <w:rPr>
          <w:color w:val="757575" w:themeColor="background2" w:themeShade="80"/>
        </w:rPr>
      </w:pPr>
      <w:r w:rsidRPr="00915718">
        <w:rPr>
          <w:color w:val="757575" w:themeColor="background2" w:themeShade="80"/>
          <w:lang w:val="en-ZA"/>
        </w:rPr>
        <w:t>How many existing domains do you have?</w:t>
      </w:r>
    </w:p>
    <w:p w:rsidR="006E0AE6" w:rsidRPr="00915718" w:rsidRDefault="00C63CAD" w:rsidP="00F77D4A">
      <w:pPr>
        <w:pStyle w:val="List2"/>
        <w:numPr>
          <w:ilvl w:val="0"/>
          <w:numId w:val="8"/>
        </w:numPr>
        <w:rPr>
          <w:color w:val="757575" w:themeColor="background2" w:themeShade="80"/>
        </w:rPr>
      </w:pPr>
      <w:sdt>
        <w:sdtPr>
          <w:rPr>
            <w:color w:val="757575" w:themeColor="background2" w:themeShade="80"/>
          </w:rPr>
          <w:id w:val="854840644"/>
          <w:placeholder>
            <w:docPart w:val="66209DBFECA849B69B31DD7082A571B7"/>
          </w:placeholder>
          <w:temporary/>
          <w:showingPlcHdr/>
        </w:sdtPr>
        <w:sdtEndPr/>
        <w:sdtContent>
          <w:r w:rsidR="00887A28" w:rsidRPr="00915718">
            <w:rPr>
              <w:color w:val="757575" w:themeColor="background2" w:themeShade="80"/>
            </w:rPr>
            <w:t>[Type an answer here.]</w:t>
          </w:r>
        </w:sdtContent>
      </w:sdt>
    </w:p>
    <w:p w:rsidR="006E0AE6" w:rsidRPr="00915718" w:rsidRDefault="008E67C5">
      <w:pPr>
        <w:pStyle w:val="List"/>
        <w:rPr>
          <w:color w:val="757575" w:themeColor="background2" w:themeShade="80"/>
        </w:rPr>
      </w:pPr>
      <w:r w:rsidRPr="00915718">
        <w:rPr>
          <w:color w:val="757575" w:themeColor="background2" w:themeShade="80"/>
          <w:lang w:val="en-ZA"/>
        </w:rPr>
        <w:t xml:space="preserve">How much do you pay for your domains monthly or annually?   </w:t>
      </w:r>
    </w:p>
    <w:p w:rsidR="006E0AE6" w:rsidRPr="00915718" w:rsidRDefault="00C63CAD" w:rsidP="00F77D4A">
      <w:pPr>
        <w:pStyle w:val="List2"/>
        <w:numPr>
          <w:ilvl w:val="0"/>
          <w:numId w:val="9"/>
        </w:numPr>
        <w:rPr>
          <w:color w:val="757575" w:themeColor="background2" w:themeShade="80"/>
        </w:rPr>
      </w:pPr>
      <w:sdt>
        <w:sdtPr>
          <w:rPr>
            <w:color w:val="757575" w:themeColor="background2" w:themeShade="80"/>
          </w:rPr>
          <w:id w:val="-120384960"/>
          <w:placeholder>
            <w:docPart w:val="66209DBFECA849B69B31DD7082A571B7"/>
          </w:placeholder>
          <w:temporary/>
          <w:showingPlcHdr/>
        </w:sdtPr>
        <w:sdtEndPr/>
        <w:sdtContent>
          <w:r w:rsidR="00887A28" w:rsidRPr="00915718">
            <w:rPr>
              <w:color w:val="757575" w:themeColor="background2" w:themeShade="80"/>
            </w:rPr>
            <w:t>[Type an answer here.]</w:t>
          </w:r>
        </w:sdtContent>
      </w:sdt>
    </w:p>
    <w:p w:rsidR="006E0AE6" w:rsidRPr="00915718" w:rsidRDefault="008E67C5">
      <w:pPr>
        <w:pStyle w:val="List"/>
        <w:rPr>
          <w:color w:val="757575" w:themeColor="background2" w:themeShade="80"/>
        </w:rPr>
      </w:pPr>
      <w:r w:rsidRPr="00915718">
        <w:rPr>
          <w:color w:val="757575" w:themeColor="background2" w:themeShade="80"/>
          <w:lang w:val="en-ZA"/>
        </w:rPr>
        <w:t>Would you like to transfer your domains to SAUTECH?</w:t>
      </w:r>
    </w:p>
    <w:p w:rsidR="006E0AE6" w:rsidRPr="00915718" w:rsidRDefault="00C63CAD" w:rsidP="00F77D4A">
      <w:pPr>
        <w:pStyle w:val="List2"/>
        <w:numPr>
          <w:ilvl w:val="0"/>
          <w:numId w:val="10"/>
        </w:numPr>
        <w:rPr>
          <w:color w:val="757575" w:themeColor="background2" w:themeShade="80"/>
        </w:rPr>
      </w:pPr>
      <w:sdt>
        <w:sdtPr>
          <w:rPr>
            <w:color w:val="757575" w:themeColor="background2" w:themeShade="80"/>
          </w:rPr>
          <w:id w:val="-764232599"/>
          <w:placeholder>
            <w:docPart w:val="66209DBFECA849B69B31DD7082A571B7"/>
          </w:placeholder>
          <w:temporary/>
          <w:showingPlcHdr/>
        </w:sdtPr>
        <w:sdtEndPr/>
        <w:sdtContent>
          <w:r w:rsidR="00887A28" w:rsidRPr="00915718">
            <w:rPr>
              <w:color w:val="757575" w:themeColor="background2" w:themeShade="80"/>
            </w:rPr>
            <w:t>[Type an answer here.]</w:t>
          </w:r>
        </w:sdtContent>
      </w:sdt>
    </w:p>
    <w:p w:rsidR="006137A4" w:rsidRPr="00915718" w:rsidRDefault="006137A4" w:rsidP="006137A4">
      <w:pPr>
        <w:pStyle w:val="Instruction"/>
        <w:rPr>
          <w:b/>
          <w:i w:val="0"/>
          <w:color w:val="757575" w:themeColor="background2" w:themeShade="80"/>
          <w:u w:val="single"/>
        </w:rPr>
      </w:pPr>
      <w:r w:rsidRPr="00915718">
        <w:rPr>
          <w:b/>
          <w:i w:val="0"/>
          <w:color w:val="757575" w:themeColor="background2" w:themeShade="80"/>
          <w:u w:val="single"/>
        </w:rPr>
        <w:t>WEBSITE INFORMATION</w:t>
      </w:r>
    </w:p>
    <w:p w:rsidR="006E0AE6" w:rsidRPr="00915718" w:rsidRDefault="008E67C5">
      <w:pPr>
        <w:pStyle w:val="List"/>
        <w:rPr>
          <w:color w:val="757575" w:themeColor="background2" w:themeShade="80"/>
        </w:rPr>
      </w:pPr>
      <w:r w:rsidRPr="00915718">
        <w:rPr>
          <w:color w:val="757575" w:themeColor="background2" w:themeShade="80"/>
          <w:lang w:val="en-ZA"/>
        </w:rPr>
        <w:t>How many websites do you have hosted?</w:t>
      </w:r>
    </w:p>
    <w:p w:rsidR="006E0AE6" w:rsidRPr="00915718" w:rsidRDefault="00C63CAD" w:rsidP="00F77D4A">
      <w:pPr>
        <w:pStyle w:val="List2"/>
        <w:numPr>
          <w:ilvl w:val="0"/>
          <w:numId w:val="11"/>
        </w:numPr>
        <w:rPr>
          <w:color w:val="757575" w:themeColor="background2" w:themeShade="80"/>
        </w:rPr>
      </w:pPr>
      <w:sdt>
        <w:sdtPr>
          <w:rPr>
            <w:color w:val="757575" w:themeColor="background2" w:themeShade="80"/>
          </w:rPr>
          <w:id w:val="-682588365"/>
          <w:placeholder>
            <w:docPart w:val="66209DBFECA849B69B31DD7082A571B7"/>
          </w:placeholder>
          <w:temporary/>
          <w:showingPlcHdr/>
        </w:sdtPr>
        <w:sdtEndPr/>
        <w:sdtContent>
          <w:r w:rsidR="00887A28" w:rsidRPr="00915718">
            <w:rPr>
              <w:color w:val="757575" w:themeColor="background2" w:themeShade="80"/>
            </w:rPr>
            <w:t>[Type an answer here.]</w:t>
          </w:r>
        </w:sdtContent>
      </w:sdt>
    </w:p>
    <w:p w:rsidR="006E0AE6" w:rsidRPr="00915718" w:rsidRDefault="008E67C5">
      <w:pPr>
        <w:pStyle w:val="List"/>
        <w:rPr>
          <w:color w:val="757575" w:themeColor="background2" w:themeShade="80"/>
        </w:rPr>
      </w:pPr>
      <w:r w:rsidRPr="00915718">
        <w:rPr>
          <w:color w:val="757575" w:themeColor="background2" w:themeShade="80"/>
          <w:lang w:val="en-ZA"/>
        </w:rPr>
        <w:t>Who is your current web hosting company?</w:t>
      </w:r>
    </w:p>
    <w:p w:rsidR="006E0AE6" w:rsidRPr="00915718" w:rsidRDefault="00C63CAD" w:rsidP="00F77D4A">
      <w:pPr>
        <w:pStyle w:val="List2"/>
        <w:numPr>
          <w:ilvl w:val="0"/>
          <w:numId w:val="12"/>
        </w:numPr>
        <w:rPr>
          <w:color w:val="757575" w:themeColor="background2" w:themeShade="80"/>
        </w:rPr>
      </w:pPr>
      <w:sdt>
        <w:sdtPr>
          <w:rPr>
            <w:color w:val="757575" w:themeColor="background2" w:themeShade="80"/>
          </w:rPr>
          <w:id w:val="585266149"/>
          <w:placeholder>
            <w:docPart w:val="66209DBFECA849B69B31DD7082A571B7"/>
          </w:placeholder>
          <w:temporary/>
          <w:showingPlcHdr/>
        </w:sdtPr>
        <w:sdtEndPr/>
        <w:sdtContent>
          <w:r w:rsidR="00887A28" w:rsidRPr="00915718">
            <w:rPr>
              <w:color w:val="757575" w:themeColor="background2" w:themeShade="80"/>
            </w:rPr>
            <w:t>[Type an answer here.]</w:t>
          </w:r>
        </w:sdtContent>
      </w:sdt>
    </w:p>
    <w:p w:rsidR="006E0AE6" w:rsidRPr="00915718" w:rsidRDefault="008E67C5">
      <w:pPr>
        <w:pStyle w:val="List"/>
        <w:rPr>
          <w:color w:val="757575" w:themeColor="background2" w:themeShade="80"/>
        </w:rPr>
      </w:pPr>
      <w:r w:rsidRPr="00915718">
        <w:rPr>
          <w:color w:val="757575" w:themeColor="background2" w:themeShade="80"/>
          <w:lang w:val="en-ZA"/>
        </w:rPr>
        <w:t>How much do you pay for your websites monthly or annually?</w:t>
      </w:r>
    </w:p>
    <w:p w:rsidR="006E0AE6" w:rsidRPr="00915718" w:rsidRDefault="00C63CAD" w:rsidP="009907A0">
      <w:pPr>
        <w:pStyle w:val="List2"/>
        <w:numPr>
          <w:ilvl w:val="0"/>
          <w:numId w:val="13"/>
        </w:numPr>
        <w:rPr>
          <w:color w:val="757575" w:themeColor="background2" w:themeShade="80"/>
        </w:rPr>
      </w:pPr>
      <w:sdt>
        <w:sdtPr>
          <w:rPr>
            <w:color w:val="757575" w:themeColor="background2" w:themeShade="80"/>
          </w:rPr>
          <w:id w:val="379825856"/>
          <w:placeholder>
            <w:docPart w:val="66209DBFECA849B69B31DD7082A571B7"/>
          </w:placeholder>
          <w:temporary/>
          <w:showingPlcHdr/>
        </w:sdtPr>
        <w:sdtEndPr/>
        <w:sdtContent>
          <w:r w:rsidR="00887A28" w:rsidRPr="00915718">
            <w:rPr>
              <w:color w:val="757575" w:themeColor="background2" w:themeShade="80"/>
            </w:rPr>
            <w:t>[Type an answer here.]</w:t>
          </w:r>
        </w:sdtContent>
      </w:sdt>
    </w:p>
    <w:p w:rsidR="006E0AE6" w:rsidRPr="00915718" w:rsidRDefault="008E67C5">
      <w:pPr>
        <w:pStyle w:val="List"/>
        <w:rPr>
          <w:color w:val="757575" w:themeColor="background2" w:themeShade="80"/>
        </w:rPr>
      </w:pPr>
      <w:r w:rsidRPr="00915718">
        <w:rPr>
          <w:color w:val="757575" w:themeColor="background2" w:themeShade="80"/>
          <w:lang w:val="en-ZA"/>
        </w:rPr>
        <w:t>Would you like SAUTECH to host your websites?</w:t>
      </w:r>
    </w:p>
    <w:p w:rsidR="006E0AE6" w:rsidRPr="00915718" w:rsidRDefault="00C63CAD" w:rsidP="009907A0">
      <w:pPr>
        <w:pStyle w:val="List2"/>
        <w:numPr>
          <w:ilvl w:val="0"/>
          <w:numId w:val="14"/>
        </w:numPr>
        <w:rPr>
          <w:color w:val="757575" w:themeColor="background2" w:themeShade="80"/>
        </w:rPr>
      </w:pPr>
      <w:sdt>
        <w:sdtPr>
          <w:rPr>
            <w:color w:val="757575" w:themeColor="background2" w:themeShade="80"/>
          </w:rPr>
          <w:id w:val="1475867400"/>
          <w:placeholder>
            <w:docPart w:val="66209DBFECA849B69B31DD7082A571B7"/>
          </w:placeholder>
          <w:temporary/>
          <w:showingPlcHdr/>
        </w:sdtPr>
        <w:sdtEndPr/>
        <w:sdtContent>
          <w:r w:rsidR="00887A28" w:rsidRPr="00915718">
            <w:rPr>
              <w:color w:val="757575" w:themeColor="background2" w:themeShade="80"/>
            </w:rPr>
            <w:t>[Type an answer here.]</w:t>
          </w:r>
        </w:sdtContent>
      </w:sdt>
    </w:p>
    <w:p w:rsidR="006137A4" w:rsidRPr="00915718" w:rsidRDefault="006137A4" w:rsidP="006137A4">
      <w:pPr>
        <w:pStyle w:val="Instruction"/>
        <w:rPr>
          <w:b/>
          <w:i w:val="0"/>
          <w:color w:val="757575" w:themeColor="background2" w:themeShade="80"/>
          <w:u w:val="single"/>
        </w:rPr>
      </w:pPr>
      <w:r w:rsidRPr="00915718">
        <w:rPr>
          <w:b/>
          <w:i w:val="0"/>
          <w:color w:val="757575" w:themeColor="background2" w:themeShade="80"/>
          <w:u w:val="single"/>
        </w:rPr>
        <w:t>EMAIL INFORMATION</w:t>
      </w:r>
    </w:p>
    <w:p w:rsidR="006E0AE6" w:rsidRPr="00915718" w:rsidRDefault="008E67C5">
      <w:pPr>
        <w:pStyle w:val="List"/>
        <w:rPr>
          <w:color w:val="757575" w:themeColor="background2" w:themeShade="80"/>
        </w:rPr>
      </w:pPr>
      <w:r w:rsidRPr="00915718">
        <w:rPr>
          <w:color w:val="757575" w:themeColor="background2" w:themeShade="80"/>
          <w:lang w:val="en-ZA"/>
        </w:rPr>
        <w:lastRenderedPageBreak/>
        <w:t>How many email accounts do you have?</w:t>
      </w:r>
    </w:p>
    <w:p w:rsidR="006E0AE6" w:rsidRPr="00915718" w:rsidRDefault="00C63CAD" w:rsidP="009907A0">
      <w:pPr>
        <w:pStyle w:val="List2"/>
        <w:numPr>
          <w:ilvl w:val="0"/>
          <w:numId w:val="15"/>
        </w:numPr>
        <w:rPr>
          <w:color w:val="757575" w:themeColor="background2" w:themeShade="80"/>
        </w:rPr>
      </w:pPr>
      <w:sdt>
        <w:sdtPr>
          <w:rPr>
            <w:color w:val="757575" w:themeColor="background2" w:themeShade="80"/>
          </w:rPr>
          <w:id w:val="-902745296"/>
          <w:placeholder>
            <w:docPart w:val="66209DBFECA849B69B31DD7082A571B7"/>
          </w:placeholder>
          <w:temporary/>
          <w:showingPlcHdr/>
        </w:sdtPr>
        <w:sdtEndPr/>
        <w:sdtContent>
          <w:r w:rsidR="00887A28" w:rsidRPr="00915718">
            <w:rPr>
              <w:color w:val="757575" w:themeColor="background2" w:themeShade="80"/>
            </w:rPr>
            <w:t>[Type an answer here.]</w:t>
          </w:r>
        </w:sdtContent>
      </w:sdt>
    </w:p>
    <w:p w:rsidR="006E0AE6" w:rsidRPr="00915718" w:rsidRDefault="008E67C5">
      <w:pPr>
        <w:pStyle w:val="List"/>
        <w:rPr>
          <w:color w:val="757575" w:themeColor="background2" w:themeShade="80"/>
        </w:rPr>
      </w:pPr>
      <w:r w:rsidRPr="00915718">
        <w:rPr>
          <w:color w:val="757575" w:themeColor="background2" w:themeShade="80"/>
          <w:lang w:val="en-ZA"/>
        </w:rPr>
        <w:t>Who is your current email provider?</w:t>
      </w:r>
    </w:p>
    <w:p w:rsidR="009907A0" w:rsidRPr="00915718" w:rsidRDefault="00C63CAD" w:rsidP="009907A0">
      <w:pPr>
        <w:pStyle w:val="List2"/>
        <w:numPr>
          <w:ilvl w:val="0"/>
          <w:numId w:val="16"/>
        </w:numPr>
        <w:rPr>
          <w:color w:val="757575" w:themeColor="background2" w:themeShade="80"/>
        </w:rPr>
      </w:pPr>
      <w:sdt>
        <w:sdtPr>
          <w:rPr>
            <w:color w:val="757575" w:themeColor="background2" w:themeShade="80"/>
          </w:rPr>
          <w:id w:val="1834570779"/>
          <w:placeholder>
            <w:docPart w:val="66209DBFECA849B69B31DD7082A571B7"/>
          </w:placeholder>
          <w:temporary/>
          <w:showingPlcHdr/>
        </w:sdtPr>
        <w:sdtEndPr/>
        <w:sdtContent>
          <w:r w:rsidR="00887A28" w:rsidRPr="00915718">
            <w:rPr>
              <w:color w:val="757575" w:themeColor="background2" w:themeShade="80"/>
            </w:rPr>
            <w:t>[Type an answer here.]</w:t>
          </w:r>
        </w:sdtContent>
      </w:sdt>
    </w:p>
    <w:p w:rsidR="006E0AE6" w:rsidRPr="00915718" w:rsidRDefault="008E67C5">
      <w:pPr>
        <w:pStyle w:val="List"/>
        <w:rPr>
          <w:color w:val="757575" w:themeColor="background2" w:themeShade="80"/>
        </w:rPr>
      </w:pPr>
      <w:r w:rsidRPr="00915718">
        <w:rPr>
          <w:color w:val="757575" w:themeColor="background2" w:themeShade="80"/>
          <w:lang w:val="en-ZA"/>
        </w:rPr>
        <w:t>Do you have pop or exchange email accounts?</w:t>
      </w:r>
    </w:p>
    <w:p w:rsidR="009907A0" w:rsidRPr="00915718" w:rsidRDefault="00C63CAD" w:rsidP="006137A4">
      <w:pPr>
        <w:pStyle w:val="List2"/>
        <w:numPr>
          <w:ilvl w:val="0"/>
          <w:numId w:val="17"/>
        </w:numPr>
        <w:rPr>
          <w:color w:val="757575" w:themeColor="background2" w:themeShade="80"/>
        </w:rPr>
      </w:pPr>
      <w:sdt>
        <w:sdtPr>
          <w:rPr>
            <w:color w:val="757575" w:themeColor="background2" w:themeShade="80"/>
          </w:rPr>
          <w:id w:val="-829978315"/>
          <w:placeholder>
            <w:docPart w:val="66209DBFECA849B69B31DD7082A571B7"/>
          </w:placeholder>
          <w:temporary/>
          <w:showingPlcHdr/>
        </w:sdtPr>
        <w:sdtEndPr/>
        <w:sdtContent>
          <w:r w:rsidR="00887A28" w:rsidRPr="00915718">
            <w:rPr>
              <w:color w:val="757575" w:themeColor="background2" w:themeShade="80"/>
            </w:rPr>
            <w:t>[Type an answer here.]</w:t>
          </w:r>
        </w:sdtContent>
      </w:sdt>
    </w:p>
    <w:p w:rsidR="006E0AE6" w:rsidRPr="00915718" w:rsidRDefault="008E67C5" w:rsidP="009907A0">
      <w:pPr>
        <w:pStyle w:val="List"/>
        <w:rPr>
          <w:color w:val="757575" w:themeColor="background2" w:themeShade="80"/>
        </w:rPr>
      </w:pPr>
      <w:r w:rsidRPr="00915718">
        <w:rPr>
          <w:color w:val="757575" w:themeColor="background2" w:themeShade="80"/>
        </w:rPr>
        <w:t xml:space="preserve">How much do you pay for your email accounts </w:t>
      </w:r>
      <w:r w:rsidRPr="00915718">
        <w:rPr>
          <w:color w:val="757575" w:themeColor="background2" w:themeShade="80"/>
          <w:lang w:val="en-ZA"/>
        </w:rPr>
        <w:t>monthly or annually</w:t>
      </w:r>
      <w:r w:rsidRPr="00915718">
        <w:rPr>
          <w:color w:val="757575" w:themeColor="background2" w:themeShade="80"/>
        </w:rPr>
        <w:t>?</w:t>
      </w:r>
    </w:p>
    <w:p w:rsidR="006E0AE6" w:rsidRPr="00915718" w:rsidRDefault="00C63CAD" w:rsidP="009907A0">
      <w:pPr>
        <w:pStyle w:val="List2"/>
        <w:numPr>
          <w:ilvl w:val="0"/>
          <w:numId w:val="18"/>
        </w:numPr>
        <w:rPr>
          <w:color w:val="757575" w:themeColor="background2" w:themeShade="80"/>
        </w:rPr>
      </w:pPr>
      <w:sdt>
        <w:sdtPr>
          <w:rPr>
            <w:color w:val="757575" w:themeColor="background2" w:themeShade="80"/>
          </w:rPr>
          <w:id w:val="2012877926"/>
          <w:placeholder>
            <w:docPart w:val="66209DBFECA849B69B31DD7082A571B7"/>
          </w:placeholder>
          <w:temporary/>
          <w:showingPlcHdr/>
        </w:sdtPr>
        <w:sdtEndPr/>
        <w:sdtContent>
          <w:r w:rsidR="00887A28" w:rsidRPr="00915718">
            <w:rPr>
              <w:color w:val="757575" w:themeColor="background2" w:themeShade="80"/>
            </w:rPr>
            <w:t>[Type an answer here.]</w:t>
          </w:r>
        </w:sdtContent>
      </w:sdt>
    </w:p>
    <w:p w:rsidR="006E0AE6" w:rsidRPr="00915718" w:rsidRDefault="008E67C5">
      <w:pPr>
        <w:pStyle w:val="List"/>
        <w:rPr>
          <w:color w:val="757575" w:themeColor="background2" w:themeShade="80"/>
        </w:rPr>
      </w:pPr>
      <w:r w:rsidRPr="00915718">
        <w:rPr>
          <w:color w:val="757575" w:themeColor="background2" w:themeShade="80"/>
          <w:lang w:val="en-ZA"/>
        </w:rPr>
        <w:t>Would you like SAUTECH to host your emails?</w:t>
      </w:r>
    </w:p>
    <w:p w:rsidR="006E0AE6" w:rsidRPr="00915718" w:rsidRDefault="00C63CAD" w:rsidP="009907A0">
      <w:pPr>
        <w:pStyle w:val="List2"/>
        <w:numPr>
          <w:ilvl w:val="0"/>
          <w:numId w:val="19"/>
        </w:numPr>
        <w:rPr>
          <w:color w:val="757575" w:themeColor="background2" w:themeShade="80"/>
        </w:rPr>
      </w:pPr>
      <w:sdt>
        <w:sdtPr>
          <w:rPr>
            <w:color w:val="757575" w:themeColor="background2" w:themeShade="80"/>
          </w:rPr>
          <w:id w:val="1626970815"/>
          <w:placeholder>
            <w:docPart w:val="66209DBFECA849B69B31DD7082A571B7"/>
          </w:placeholder>
          <w:temporary/>
          <w:showingPlcHdr/>
        </w:sdtPr>
        <w:sdtEndPr/>
        <w:sdtContent>
          <w:r w:rsidR="00887A28" w:rsidRPr="00915718">
            <w:rPr>
              <w:color w:val="757575" w:themeColor="background2" w:themeShade="80"/>
            </w:rPr>
            <w:t>[Type an answer here.]</w:t>
          </w:r>
        </w:sdtContent>
      </w:sdt>
    </w:p>
    <w:p w:rsidR="006137A4" w:rsidRPr="00915718" w:rsidRDefault="006137A4" w:rsidP="006137A4">
      <w:pPr>
        <w:pStyle w:val="Instruction"/>
        <w:rPr>
          <w:b/>
          <w:i w:val="0"/>
          <w:color w:val="757575" w:themeColor="background2" w:themeShade="80"/>
          <w:u w:val="single"/>
        </w:rPr>
      </w:pPr>
      <w:r w:rsidRPr="00915718">
        <w:rPr>
          <w:b/>
          <w:i w:val="0"/>
          <w:color w:val="757575" w:themeColor="background2" w:themeShade="80"/>
          <w:u w:val="single"/>
        </w:rPr>
        <w:t>HOSTED SERVER INFORMATION</w:t>
      </w:r>
    </w:p>
    <w:p w:rsidR="00AF6C6E" w:rsidRPr="00915718" w:rsidRDefault="00AF6C6E" w:rsidP="00AF6C6E">
      <w:pPr>
        <w:numPr>
          <w:ilvl w:val="0"/>
          <w:numId w:val="2"/>
        </w:numPr>
        <w:rPr>
          <w:color w:val="757575" w:themeColor="background2" w:themeShade="80"/>
        </w:rPr>
      </w:pPr>
      <w:r w:rsidRPr="00915718">
        <w:rPr>
          <w:color w:val="757575" w:themeColor="background2" w:themeShade="80"/>
          <w:lang w:val="en-ZA"/>
        </w:rPr>
        <w:t>Who is your current server hosting provider?</w:t>
      </w:r>
    </w:p>
    <w:p w:rsidR="00AF6C6E" w:rsidRPr="00915718" w:rsidRDefault="00C63CAD" w:rsidP="00B42FB3">
      <w:pPr>
        <w:pStyle w:val="List2"/>
        <w:numPr>
          <w:ilvl w:val="0"/>
          <w:numId w:val="28"/>
        </w:numPr>
        <w:rPr>
          <w:color w:val="757575" w:themeColor="background2" w:themeShade="80"/>
        </w:rPr>
      </w:pPr>
      <w:sdt>
        <w:sdtPr>
          <w:rPr>
            <w:color w:val="757575" w:themeColor="background2" w:themeShade="80"/>
          </w:rPr>
          <w:id w:val="1115407418"/>
          <w:placeholder>
            <w:docPart w:val="41718EA9EF4A4541BF2A5CDE2727143C"/>
          </w:placeholder>
          <w:temporary/>
          <w:showingPlcHdr/>
        </w:sdtPr>
        <w:sdtEndPr/>
        <w:sdtContent>
          <w:r w:rsidR="00AF6C6E" w:rsidRPr="00915718">
            <w:rPr>
              <w:color w:val="757575" w:themeColor="background2" w:themeShade="80"/>
            </w:rPr>
            <w:t>[Type an answer here.]</w:t>
          </w:r>
        </w:sdtContent>
      </w:sdt>
    </w:p>
    <w:p w:rsidR="006E0AE6" w:rsidRPr="00915718" w:rsidRDefault="00AF6C6E" w:rsidP="00AF6C6E">
      <w:pPr>
        <w:pStyle w:val="List"/>
        <w:rPr>
          <w:color w:val="757575" w:themeColor="background2" w:themeShade="80"/>
        </w:rPr>
      </w:pPr>
      <w:r w:rsidRPr="00915718">
        <w:rPr>
          <w:color w:val="757575" w:themeColor="background2" w:themeShade="80"/>
          <w:lang w:val="en-ZA"/>
        </w:rPr>
        <w:t xml:space="preserve"> </w:t>
      </w:r>
      <w:r w:rsidR="008E67C5" w:rsidRPr="00915718">
        <w:rPr>
          <w:color w:val="757575" w:themeColor="background2" w:themeShade="80"/>
          <w:lang w:val="en-ZA"/>
        </w:rPr>
        <w:t>H</w:t>
      </w:r>
      <w:r w:rsidRPr="00915718">
        <w:rPr>
          <w:color w:val="757575" w:themeColor="background2" w:themeShade="80"/>
          <w:lang w:val="en-ZA"/>
        </w:rPr>
        <w:t xml:space="preserve">ow many hosted </w:t>
      </w:r>
      <w:r w:rsidR="008E67C5" w:rsidRPr="00915718">
        <w:rPr>
          <w:color w:val="757575" w:themeColor="background2" w:themeShade="80"/>
          <w:lang w:val="en-ZA"/>
        </w:rPr>
        <w:t>servers do you have?</w:t>
      </w:r>
    </w:p>
    <w:p w:rsidR="006E0AE6" w:rsidRPr="00915718" w:rsidRDefault="00C63CAD" w:rsidP="00B42FB3">
      <w:pPr>
        <w:pStyle w:val="List2"/>
        <w:numPr>
          <w:ilvl w:val="0"/>
          <w:numId w:val="29"/>
        </w:numPr>
        <w:rPr>
          <w:color w:val="757575" w:themeColor="background2" w:themeShade="80"/>
        </w:rPr>
      </w:pPr>
      <w:sdt>
        <w:sdtPr>
          <w:rPr>
            <w:color w:val="757575" w:themeColor="background2" w:themeShade="80"/>
          </w:rPr>
          <w:id w:val="1166216887"/>
          <w:placeholder>
            <w:docPart w:val="66209DBFECA849B69B31DD7082A571B7"/>
          </w:placeholder>
          <w:temporary/>
          <w:showingPlcHdr/>
        </w:sdtPr>
        <w:sdtEndPr/>
        <w:sdtContent>
          <w:r w:rsidR="00887A28" w:rsidRPr="00915718">
            <w:rPr>
              <w:color w:val="757575" w:themeColor="background2" w:themeShade="80"/>
            </w:rPr>
            <w:t>[Type an answer here.]</w:t>
          </w:r>
        </w:sdtContent>
      </w:sdt>
    </w:p>
    <w:p w:rsidR="006E0AE6" w:rsidRPr="00915718" w:rsidRDefault="008E67C5">
      <w:pPr>
        <w:pStyle w:val="List"/>
        <w:rPr>
          <w:color w:val="757575" w:themeColor="background2" w:themeShade="80"/>
        </w:rPr>
      </w:pPr>
      <w:r w:rsidRPr="00915718">
        <w:rPr>
          <w:color w:val="757575" w:themeColor="background2" w:themeShade="80"/>
          <w:lang w:val="en-ZA"/>
        </w:rPr>
        <w:t>Are the hosted servers physical or virtual servers</w:t>
      </w:r>
      <w:r w:rsidR="009907A0" w:rsidRPr="00915718">
        <w:rPr>
          <w:color w:val="757575" w:themeColor="background2" w:themeShade="80"/>
          <w:lang w:val="en-ZA"/>
        </w:rPr>
        <w:t>?</w:t>
      </w:r>
    </w:p>
    <w:p w:rsidR="006E0AE6" w:rsidRPr="00915718" w:rsidRDefault="00C63CAD" w:rsidP="009907A0">
      <w:pPr>
        <w:pStyle w:val="List2"/>
        <w:numPr>
          <w:ilvl w:val="0"/>
          <w:numId w:val="21"/>
        </w:numPr>
        <w:rPr>
          <w:color w:val="757575" w:themeColor="background2" w:themeShade="80"/>
        </w:rPr>
      </w:pPr>
      <w:sdt>
        <w:sdtPr>
          <w:rPr>
            <w:color w:val="757575" w:themeColor="background2" w:themeShade="80"/>
          </w:rPr>
          <w:id w:val="97151291"/>
          <w:placeholder>
            <w:docPart w:val="66209DBFECA849B69B31DD7082A571B7"/>
          </w:placeholder>
          <w:temporary/>
          <w:showingPlcHdr/>
        </w:sdtPr>
        <w:sdtEndPr/>
        <w:sdtContent>
          <w:r w:rsidR="00887A28" w:rsidRPr="00915718">
            <w:rPr>
              <w:color w:val="757575" w:themeColor="background2" w:themeShade="80"/>
            </w:rPr>
            <w:t>[Type an answer here.]</w:t>
          </w:r>
        </w:sdtContent>
      </w:sdt>
    </w:p>
    <w:p w:rsidR="006E0AE6" w:rsidRPr="00915718" w:rsidRDefault="008E67C5">
      <w:pPr>
        <w:pStyle w:val="List"/>
        <w:rPr>
          <w:color w:val="757575" w:themeColor="background2" w:themeShade="80"/>
        </w:rPr>
      </w:pPr>
      <w:r w:rsidRPr="00915718">
        <w:rPr>
          <w:color w:val="757575" w:themeColor="background2" w:themeShade="80"/>
          <w:lang w:val="en-ZA"/>
        </w:rPr>
        <w:t>How much do you pay for your hosted servers monthly or annually</w:t>
      </w:r>
      <w:r w:rsidR="009907A0" w:rsidRPr="00915718">
        <w:rPr>
          <w:color w:val="757575" w:themeColor="background2" w:themeShade="80"/>
          <w:lang w:val="en-ZA"/>
        </w:rPr>
        <w:t>?</w:t>
      </w:r>
    </w:p>
    <w:p w:rsidR="006E0AE6" w:rsidRPr="00915718" w:rsidRDefault="00C63CAD" w:rsidP="009907A0">
      <w:pPr>
        <w:pStyle w:val="List2"/>
        <w:numPr>
          <w:ilvl w:val="0"/>
          <w:numId w:val="22"/>
        </w:numPr>
        <w:rPr>
          <w:color w:val="757575" w:themeColor="background2" w:themeShade="80"/>
        </w:rPr>
      </w:pPr>
      <w:sdt>
        <w:sdtPr>
          <w:rPr>
            <w:color w:val="757575" w:themeColor="background2" w:themeShade="80"/>
          </w:rPr>
          <w:id w:val="-1392109014"/>
          <w:placeholder>
            <w:docPart w:val="66209DBFECA849B69B31DD7082A571B7"/>
          </w:placeholder>
          <w:temporary/>
          <w:showingPlcHdr/>
        </w:sdtPr>
        <w:sdtEndPr/>
        <w:sdtContent>
          <w:r w:rsidR="00887A28" w:rsidRPr="00915718">
            <w:rPr>
              <w:color w:val="757575" w:themeColor="background2" w:themeShade="80"/>
            </w:rPr>
            <w:t>[Type an answer here.]</w:t>
          </w:r>
        </w:sdtContent>
      </w:sdt>
    </w:p>
    <w:p w:rsidR="006E0AE6" w:rsidRPr="00915718" w:rsidRDefault="008E67C5">
      <w:pPr>
        <w:pStyle w:val="List"/>
        <w:rPr>
          <w:color w:val="757575" w:themeColor="background2" w:themeShade="80"/>
        </w:rPr>
      </w:pPr>
      <w:r w:rsidRPr="00915718">
        <w:rPr>
          <w:color w:val="757575" w:themeColor="background2" w:themeShade="80"/>
          <w:lang w:val="en-ZA"/>
        </w:rPr>
        <w:t>Would you</w:t>
      </w:r>
      <w:r w:rsidR="00AF6C6E" w:rsidRPr="00915718">
        <w:rPr>
          <w:color w:val="757575" w:themeColor="background2" w:themeShade="80"/>
          <w:lang w:val="en-ZA"/>
        </w:rPr>
        <w:t xml:space="preserve"> like SAUTECH to host your</w:t>
      </w:r>
      <w:r w:rsidRPr="00915718">
        <w:rPr>
          <w:color w:val="757575" w:themeColor="background2" w:themeShade="80"/>
          <w:lang w:val="en-ZA"/>
        </w:rPr>
        <w:t xml:space="preserve"> servers?</w:t>
      </w:r>
    </w:p>
    <w:p w:rsidR="006E0AE6" w:rsidRPr="00915718" w:rsidRDefault="00C63CAD" w:rsidP="00E811D7">
      <w:pPr>
        <w:pStyle w:val="List2"/>
        <w:numPr>
          <w:ilvl w:val="0"/>
          <w:numId w:val="23"/>
        </w:numPr>
        <w:rPr>
          <w:color w:val="757575" w:themeColor="background2" w:themeShade="80"/>
        </w:rPr>
      </w:pPr>
      <w:sdt>
        <w:sdtPr>
          <w:rPr>
            <w:color w:val="757575" w:themeColor="background2" w:themeShade="80"/>
          </w:rPr>
          <w:id w:val="-1650045310"/>
          <w:placeholder>
            <w:docPart w:val="66209DBFECA849B69B31DD7082A571B7"/>
          </w:placeholder>
          <w:temporary/>
          <w:showingPlcHdr/>
        </w:sdtPr>
        <w:sdtEndPr/>
        <w:sdtContent>
          <w:r w:rsidR="00887A28" w:rsidRPr="00915718">
            <w:rPr>
              <w:color w:val="757575" w:themeColor="background2" w:themeShade="80"/>
            </w:rPr>
            <w:t>[Type an answer here.]</w:t>
          </w:r>
        </w:sdtContent>
      </w:sdt>
    </w:p>
    <w:p w:rsidR="00AF6C6E" w:rsidRPr="00915718" w:rsidRDefault="00BB4866" w:rsidP="00AF6C6E">
      <w:pPr>
        <w:pStyle w:val="Instruction"/>
        <w:rPr>
          <w:b/>
          <w:i w:val="0"/>
          <w:color w:val="757575" w:themeColor="background2" w:themeShade="80"/>
          <w:u w:val="single"/>
        </w:rPr>
      </w:pPr>
      <w:r w:rsidRPr="00915718">
        <w:rPr>
          <w:b/>
          <w:i w:val="0"/>
          <w:color w:val="757575" w:themeColor="background2" w:themeShade="80"/>
          <w:u w:val="single"/>
        </w:rPr>
        <w:t xml:space="preserve">IT </w:t>
      </w:r>
      <w:r w:rsidR="00AF6C6E" w:rsidRPr="00915718">
        <w:rPr>
          <w:b/>
          <w:i w:val="0"/>
          <w:color w:val="757575" w:themeColor="background2" w:themeShade="80"/>
          <w:u w:val="single"/>
        </w:rPr>
        <w:t>SUPPORT INFORMATION</w:t>
      </w:r>
    </w:p>
    <w:p w:rsidR="00AF6C6E" w:rsidRPr="00915718" w:rsidRDefault="00AF6C6E" w:rsidP="00AF6C6E">
      <w:pPr>
        <w:numPr>
          <w:ilvl w:val="0"/>
          <w:numId w:val="2"/>
        </w:numPr>
        <w:rPr>
          <w:color w:val="757575" w:themeColor="background2" w:themeShade="80"/>
        </w:rPr>
      </w:pPr>
      <w:r w:rsidRPr="00915718">
        <w:rPr>
          <w:color w:val="757575" w:themeColor="background2" w:themeShade="80"/>
          <w:lang w:val="en-ZA"/>
        </w:rPr>
        <w:t xml:space="preserve">Do you have </w:t>
      </w:r>
      <w:r w:rsidR="00BB4866" w:rsidRPr="00915718">
        <w:rPr>
          <w:color w:val="757575" w:themeColor="background2" w:themeShade="80"/>
          <w:lang w:val="en-ZA"/>
        </w:rPr>
        <w:t>any</w:t>
      </w:r>
      <w:r w:rsidR="00B42FB3" w:rsidRPr="00915718">
        <w:rPr>
          <w:color w:val="757575" w:themeColor="background2" w:themeShade="80"/>
          <w:lang w:val="en-ZA"/>
        </w:rPr>
        <w:t xml:space="preserve"> </w:t>
      </w:r>
      <w:r w:rsidRPr="00915718">
        <w:rPr>
          <w:color w:val="757575" w:themeColor="background2" w:themeShade="80"/>
          <w:lang w:val="en-ZA"/>
        </w:rPr>
        <w:t>IT support?</w:t>
      </w:r>
    </w:p>
    <w:p w:rsidR="00AF6C6E" w:rsidRPr="00915718" w:rsidRDefault="00C63CAD" w:rsidP="00B42FB3">
      <w:pPr>
        <w:pStyle w:val="List2"/>
        <w:numPr>
          <w:ilvl w:val="0"/>
          <w:numId w:val="26"/>
        </w:numPr>
        <w:rPr>
          <w:color w:val="757575" w:themeColor="background2" w:themeShade="80"/>
        </w:rPr>
      </w:pPr>
      <w:sdt>
        <w:sdtPr>
          <w:rPr>
            <w:color w:val="757575" w:themeColor="background2" w:themeShade="80"/>
          </w:rPr>
          <w:id w:val="-1253346694"/>
          <w:placeholder>
            <w:docPart w:val="076AAFF97594403499FD28980DB49DC9"/>
          </w:placeholder>
          <w:temporary/>
          <w:showingPlcHdr/>
        </w:sdtPr>
        <w:sdtEndPr/>
        <w:sdtContent>
          <w:r w:rsidR="00AF6C6E" w:rsidRPr="00915718">
            <w:rPr>
              <w:color w:val="757575" w:themeColor="background2" w:themeShade="80"/>
            </w:rPr>
            <w:t>[Type an answer here.]</w:t>
          </w:r>
        </w:sdtContent>
      </w:sdt>
    </w:p>
    <w:p w:rsidR="00AF6C6E" w:rsidRPr="00915718" w:rsidRDefault="00AF6C6E" w:rsidP="00AF6C6E">
      <w:pPr>
        <w:pStyle w:val="List"/>
        <w:rPr>
          <w:color w:val="757575" w:themeColor="background2" w:themeShade="80"/>
        </w:rPr>
      </w:pPr>
      <w:r w:rsidRPr="00915718">
        <w:rPr>
          <w:color w:val="757575" w:themeColor="background2" w:themeShade="80"/>
          <w:lang w:val="en-ZA"/>
        </w:rPr>
        <w:t xml:space="preserve"> </w:t>
      </w:r>
      <w:r w:rsidR="00B42FB3" w:rsidRPr="00915718">
        <w:rPr>
          <w:color w:val="757575" w:themeColor="background2" w:themeShade="80"/>
          <w:lang w:val="en-ZA"/>
        </w:rPr>
        <w:t>How much do you spend on IT support per month?</w:t>
      </w:r>
    </w:p>
    <w:p w:rsidR="00AF6C6E" w:rsidRPr="00915718" w:rsidRDefault="00C63CAD" w:rsidP="00B42FB3">
      <w:pPr>
        <w:pStyle w:val="List2"/>
        <w:numPr>
          <w:ilvl w:val="0"/>
          <w:numId w:val="27"/>
        </w:numPr>
        <w:rPr>
          <w:color w:val="757575" w:themeColor="background2" w:themeShade="80"/>
        </w:rPr>
      </w:pPr>
      <w:sdt>
        <w:sdtPr>
          <w:rPr>
            <w:color w:val="757575" w:themeColor="background2" w:themeShade="80"/>
          </w:rPr>
          <w:id w:val="281619700"/>
          <w:placeholder>
            <w:docPart w:val="05AAA1BE6377407FBEA2F35FAC883B19"/>
          </w:placeholder>
          <w:temporary/>
          <w:showingPlcHdr/>
        </w:sdtPr>
        <w:sdtEndPr/>
        <w:sdtContent>
          <w:r w:rsidR="00AF6C6E" w:rsidRPr="00915718">
            <w:rPr>
              <w:color w:val="757575" w:themeColor="background2" w:themeShade="80"/>
            </w:rPr>
            <w:t>[Type an answer here.]</w:t>
          </w:r>
        </w:sdtContent>
      </w:sdt>
    </w:p>
    <w:p w:rsidR="006137A4" w:rsidRPr="00915718" w:rsidRDefault="006137A4" w:rsidP="006137A4">
      <w:pPr>
        <w:pStyle w:val="List2"/>
        <w:numPr>
          <w:ilvl w:val="0"/>
          <w:numId w:val="0"/>
        </w:numPr>
        <w:ind w:left="720" w:hanging="360"/>
        <w:rPr>
          <w:color w:val="757575" w:themeColor="background2" w:themeShade="80"/>
        </w:rPr>
      </w:pPr>
    </w:p>
    <w:sectPr w:rsidR="006137A4" w:rsidRPr="00915718">
      <w:footerReference w:type="default" r:id="rId8"/>
      <w:headerReference w:type="first" r:id="rId9"/>
      <w:footerReference w:type="first" r:id="rId10"/>
      <w:pgSz w:w="12240" w:h="15840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63CAD" w:rsidRDefault="00C63CAD">
      <w:pPr>
        <w:spacing w:before="0" w:after="0"/>
      </w:pPr>
      <w:r>
        <w:separator/>
      </w:r>
    </w:p>
  </w:endnote>
  <w:endnote w:type="continuationSeparator" w:id="0">
    <w:p w:rsidR="00C63CAD" w:rsidRDefault="00C63CAD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E0AE6" w:rsidRDefault="00887A28">
    <w:pPr>
      <w:pStyle w:val="Footer"/>
    </w:pPr>
    <w:r>
      <w:fldChar w:fldCharType="begin"/>
    </w:r>
    <w:r>
      <w:instrText xml:space="preserve"> PAGE   \* MERGEFORMAT </w:instrText>
    </w:r>
    <w:r>
      <w:fldChar w:fldCharType="separate"/>
    </w:r>
    <w:r w:rsidR="00D90117">
      <w:rPr>
        <w:noProof/>
      </w:rPr>
      <w:t>2</w:t>
    </w:r>
    <w:r>
      <w:fldChar w:fldCharType="end"/>
    </w:r>
    <w:r>
      <w:ptab w:relativeTo="margin" w:alignment="right" w:leader="none"/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E0AE6" w:rsidRDefault="00887A28">
    <w:pPr>
      <w:pStyle w:val="Footer"/>
    </w:pPr>
    <w:r>
      <w:ptab w:relativeTo="margin" w:alignment="right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63CAD" w:rsidRDefault="00C63CAD">
      <w:pPr>
        <w:spacing w:before="0" w:after="0"/>
      </w:pPr>
      <w:r>
        <w:separator/>
      </w:r>
    </w:p>
  </w:footnote>
  <w:footnote w:type="continuationSeparator" w:id="0">
    <w:p w:rsidR="00C63CAD" w:rsidRDefault="00C63CAD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E0AE6" w:rsidRDefault="000B7CBF">
    <w:pPr>
      <w:pStyle w:val="Header"/>
    </w:pPr>
    <w:r>
      <w:rPr>
        <w:noProof/>
        <w:lang w:val="en-ZA" w:eastAsia="en-ZA"/>
      </w:rPr>
      <w:drawing>
        <wp:inline distT="0" distB="0" distL="0" distR="0">
          <wp:extent cx="1514234" cy="590550"/>
          <wp:effectExtent l="0" t="0" r="0" b="0"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s-logo_2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75258" cy="6143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FB2B9C"/>
    <w:multiLevelType w:val="multilevel"/>
    <w:tmpl w:val="5C660C56"/>
    <w:numStyleLink w:val="StyleNumberedLeft0Hanging025"/>
  </w:abstractNum>
  <w:abstractNum w:abstractNumId="1" w15:restartNumberingAfterBreak="0">
    <w:nsid w:val="6866708E"/>
    <w:multiLevelType w:val="multilevel"/>
    <w:tmpl w:val="5C660C56"/>
    <w:styleLink w:val="StyleNumberedLeft0Hanging025"/>
    <w:lvl w:ilvl="0">
      <w:start w:val="1"/>
      <w:numFmt w:val="decimal"/>
      <w:pStyle w:val="List"/>
      <w:lvlText w:val="%1."/>
      <w:lvlJc w:val="left"/>
      <w:pPr>
        <w:ind w:left="360" w:hanging="360"/>
      </w:pPr>
      <w:rPr>
        <w:color w:val="6B911C" w:themeColor="accent1" w:themeShade="BF"/>
        <w:sz w:val="20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70DC6922"/>
    <w:multiLevelType w:val="hybridMultilevel"/>
    <w:tmpl w:val="C916E87E"/>
    <w:lvl w:ilvl="0" w:tplc="8184378E">
      <w:start w:val="1"/>
      <w:numFmt w:val="lowerLetter"/>
      <w:pStyle w:val="List2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  <w:lvlOverride w:ilvl="0">
      <w:lvl w:ilvl="0">
        <w:start w:val="1"/>
        <w:numFmt w:val="decimal"/>
        <w:pStyle w:val="List"/>
        <w:lvlText w:val="%1."/>
        <w:lvlJc w:val="left"/>
        <w:pPr>
          <w:ind w:left="360" w:hanging="360"/>
        </w:pPr>
        <w:rPr>
          <w:color w:val="757575" w:themeColor="background2" w:themeShade="80"/>
          <w:sz w:val="20"/>
        </w:rPr>
      </w:lvl>
    </w:lvlOverride>
  </w:num>
  <w:num w:numId="3">
    <w:abstractNumId w:val="2"/>
  </w:num>
  <w:num w:numId="4">
    <w:abstractNumId w:val="2"/>
  </w:num>
  <w:num w:numId="5">
    <w:abstractNumId w:val="2"/>
    <w:lvlOverride w:ilvl="0">
      <w:startOverride w:val="1"/>
    </w:lvlOverride>
  </w:num>
  <w:num w:numId="6">
    <w:abstractNumId w:val="2"/>
    <w:lvlOverride w:ilvl="0">
      <w:startOverride w:val="1"/>
    </w:lvlOverride>
  </w:num>
  <w:num w:numId="7">
    <w:abstractNumId w:val="2"/>
    <w:lvlOverride w:ilvl="0">
      <w:startOverride w:val="1"/>
    </w:lvlOverride>
  </w:num>
  <w:num w:numId="8">
    <w:abstractNumId w:val="2"/>
    <w:lvlOverride w:ilvl="0">
      <w:startOverride w:val="1"/>
    </w:lvlOverride>
  </w:num>
  <w:num w:numId="9">
    <w:abstractNumId w:val="2"/>
    <w:lvlOverride w:ilvl="0">
      <w:startOverride w:val="1"/>
    </w:lvlOverride>
  </w:num>
  <w:num w:numId="10">
    <w:abstractNumId w:val="2"/>
    <w:lvlOverride w:ilvl="0">
      <w:startOverride w:val="1"/>
    </w:lvlOverride>
  </w:num>
  <w:num w:numId="11">
    <w:abstractNumId w:val="2"/>
    <w:lvlOverride w:ilvl="0">
      <w:startOverride w:val="1"/>
    </w:lvlOverride>
  </w:num>
  <w:num w:numId="12">
    <w:abstractNumId w:val="2"/>
    <w:lvlOverride w:ilvl="0">
      <w:startOverride w:val="1"/>
    </w:lvlOverride>
  </w:num>
  <w:num w:numId="13">
    <w:abstractNumId w:val="2"/>
    <w:lvlOverride w:ilvl="0">
      <w:startOverride w:val="1"/>
    </w:lvlOverride>
  </w:num>
  <w:num w:numId="14">
    <w:abstractNumId w:val="2"/>
    <w:lvlOverride w:ilvl="0">
      <w:startOverride w:val="1"/>
    </w:lvlOverride>
  </w:num>
  <w:num w:numId="15">
    <w:abstractNumId w:val="2"/>
    <w:lvlOverride w:ilvl="0">
      <w:startOverride w:val="1"/>
    </w:lvlOverride>
  </w:num>
  <w:num w:numId="16">
    <w:abstractNumId w:val="2"/>
    <w:lvlOverride w:ilvl="0">
      <w:startOverride w:val="1"/>
    </w:lvlOverride>
  </w:num>
  <w:num w:numId="17">
    <w:abstractNumId w:val="2"/>
    <w:lvlOverride w:ilvl="0">
      <w:startOverride w:val="1"/>
    </w:lvlOverride>
  </w:num>
  <w:num w:numId="18">
    <w:abstractNumId w:val="2"/>
    <w:lvlOverride w:ilvl="0">
      <w:startOverride w:val="1"/>
    </w:lvlOverride>
  </w:num>
  <w:num w:numId="19">
    <w:abstractNumId w:val="2"/>
    <w:lvlOverride w:ilvl="0">
      <w:startOverride w:val="1"/>
    </w:lvlOverride>
  </w:num>
  <w:num w:numId="20">
    <w:abstractNumId w:val="2"/>
  </w:num>
  <w:num w:numId="21">
    <w:abstractNumId w:val="2"/>
    <w:lvlOverride w:ilvl="0">
      <w:startOverride w:val="1"/>
    </w:lvlOverride>
  </w:num>
  <w:num w:numId="22">
    <w:abstractNumId w:val="2"/>
    <w:lvlOverride w:ilvl="0">
      <w:startOverride w:val="1"/>
    </w:lvlOverride>
  </w:num>
  <w:num w:numId="23">
    <w:abstractNumId w:val="2"/>
    <w:lvlOverride w:ilvl="0">
      <w:startOverride w:val="1"/>
    </w:lvlOverride>
  </w:num>
  <w:num w:numId="24">
    <w:abstractNumId w:val="2"/>
    <w:lvlOverride w:ilvl="0">
      <w:startOverride w:val="1"/>
    </w:lvlOverride>
  </w:num>
  <w:num w:numId="25">
    <w:abstractNumId w:val="2"/>
    <w:lvlOverride w:ilvl="0">
      <w:startOverride w:val="1"/>
    </w:lvlOverride>
  </w:num>
  <w:num w:numId="26">
    <w:abstractNumId w:val="2"/>
    <w:lvlOverride w:ilvl="0">
      <w:startOverride w:val="1"/>
    </w:lvlOverride>
  </w:num>
  <w:num w:numId="27">
    <w:abstractNumId w:val="2"/>
    <w:lvlOverride w:ilvl="0">
      <w:startOverride w:val="1"/>
    </w:lvlOverride>
  </w:num>
  <w:num w:numId="28">
    <w:abstractNumId w:val="2"/>
    <w:lvlOverride w:ilvl="0">
      <w:startOverride w:val="1"/>
    </w:lvlOverride>
  </w:num>
  <w:num w:numId="29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516A"/>
    <w:rsid w:val="00067420"/>
    <w:rsid w:val="000B7CBF"/>
    <w:rsid w:val="002E2797"/>
    <w:rsid w:val="005D08C7"/>
    <w:rsid w:val="005F08BA"/>
    <w:rsid w:val="005F6836"/>
    <w:rsid w:val="006137A4"/>
    <w:rsid w:val="006B7A63"/>
    <w:rsid w:val="006E0AE6"/>
    <w:rsid w:val="00887A28"/>
    <w:rsid w:val="008D6969"/>
    <w:rsid w:val="008E67C5"/>
    <w:rsid w:val="00915718"/>
    <w:rsid w:val="009907A0"/>
    <w:rsid w:val="009A5887"/>
    <w:rsid w:val="00A3158B"/>
    <w:rsid w:val="00AD516A"/>
    <w:rsid w:val="00AF6C6E"/>
    <w:rsid w:val="00B341AB"/>
    <w:rsid w:val="00B42FB3"/>
    <w:rsid w:val="00B72597"/>
    <w:rsid w:val="00B9166E"/>
    <w:rsid w:val="00BB4866"/>
    <w:rsid w:val="00C63CAD"/>
    <w:rsid w:val="00D90117"/>
    <w:rsid w:val="00DB6E77"/>
    <w:rsid w:val="00DD65DB"/>
    <w:rsid w:val="00E811D7"/>
    <w:rsid w:val="00F270FB"/>
    <w:rsid w:val="00F77D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126F19C"/>
  <w15:docId w15:val="{33D277DB-7CEF-415D-915C-231CF0BEBE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 w:qFormat="1"/>
    <w:lsdException w:name="List Bullet" w:semiHidden="1" w:unhideWhenUsed="1"/>
    <w:lsdException w:name="List Number" w:semiHidden="1" w:unhideWhenUsed="1"/>
    <w:lsdException w:name="List 2" w:semiHidden="1" w:uiPriority="0" w:unhideWhenUsed="1" w:qFormat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before="100" w:after="100" w:line="240" w:lineRule="auto"/>
    </w:pPr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480"/>
      <w:jc w:val="center"/>
      <w:outlineLvl w:val="0"/>
    </w:pPr>
    <w:rPr>
      <w:rFonts w:asciiTheme="majorHAnsi" w:eastAsiaTheme="majorEastAsia" w:hAnsiTheme="majorHAnsi" w:cstheme="majorBidi"/>
      <w:b/>
      <w:bCs/>
      <w:color w:val="54A021" w:themeColor="accent2"/>
      <w:kern w:val="28"/>
      <w:sz w:val="32"/>
      <w:szCs w:val="32"/>
    </w:rPr>
  </w:style>
  <w:style w:type="paragraph" w:styleId="Heading2">
    <w:name w:val="heading 2"/>
    <w:basedOn w:val="Normal"/>
    <w:next w:val="Normal"/>
    <w:unhideWhenUsed/>
    <w:qFormat/>
    <w:pPr>
      <w:outlineLvl w:val="1"/>
    </w:pPr>
    <w:rPr>
      <w:rFonts w:asciiTheme="majorHAnsi" w:eastAsiaTheme="majorEastAsia" w:hAnsiTheme="majorHAnsi" w:cstheme="majorBidi"/>
      <w:color w:val="6B911C" w:themeColor="accent1" w:themeShade="BF"/>
      <w:kern w:val="22"/>
      <w14:ligatures w14:val="standar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table" w:customStyle="1" w:styleId="GridTable1Light-Accent11">
    <w:name w:val="Grid Table 1 Light - Accent 11"/>
    <w:aliases w:val="Sample questionnaires table"/>
    <w:basedOn w:val="TableNormal"/>
    <w:uiPriority w:val="46"/>
    <w:pPr>
      <w:spacing w:after="0" w:line="240" w:lineRule="auto"/>
    </w:pPr>
    <w:rPr>
      <w:kern w:val="22"/>
      <w14:ligatures w14:val="standard"/>
    </w:rPr>
    <w:tblPr>
      <w:tblStyleRowBandSize w:val="1"/>
      <w:tblStyleColBandSize w:val="1"/>
      <w:tblBorders>
        <w:insideH w:val="single" w:sz="4" w:space="0" w:color="90C226" w:themeColor="accent1"/>
      </w:tblBorders>
      <w:tblCellMar>
        <w:top w:w="29" w:type="dxa"/>
        <w:bottom w:w="29" w:type="dxa"/>
      </w:tblCellMar>
    </w:tblPr>
    <w:tblStylePr w:type="firstRow">
      <w:rPr>
        <w:b w:val="0"/>
        <w:bCs/>
      </w:rPr>
      <w:tblPr/>
      <w:tcPr>
        <w:tcBorders>
          <w:top w:val="nil"/>
          <w:left w:val="nil"/>
          <w:bottom w:val="single" w:sz="12" w:space="0" w:color="90C226" w:themeColor="accent1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double" w:sz="2" w:space="0" w:color="BFE373" w:themeColor="accent1" w:themeTint="99"/>
        </w:tcBorders>
      </w:tcPr>
    </w:tblStylePr>
    <w:tblStylePr w:type="firstCol">
      <w:rPr>
        <w:b w:val="0"/>
        <w:bCs/>
      </w:rPr>
    </w:tblStylePr>
    <w:tblStylePr w:type="lastCol">
      <w:rPr>
        <w:b w:val="0"/>
        <w:bCs/>
      </w:rPr>
    </w:tblStylePr>
  </w:style>
  <w:style w:type="paragraph" w:customStyle="1" w:styleId="Instruction">
    <w:name w:val="Instruction"/>
    <w:basedOn w:val="Normal"/>
    <w:qFormat/>
    <w:pPr>
      <w:spacing w:before="360" w:after="360"/>
      <w:ind w:left="1440" w:right="1440"/>
      <w:jc w:val="center"/>
    </w:pPr>
    <w:rPr>
      <w:i/>
      <w:iCs/>
    </w:rPr>
  </w:style>
  <w:style w:type="paragraph" w:styleId="Footer">
    <w:name w:val="footer"/>
    <w:basedOn w:val="Normal"/>
    <w:link w:val="FooterChar"/>
    <w:uiPriority w:val="1"/>
    <w:unhideWhenUsed/>
    <w:pPr>
      <w:spacing w:after="0"/>
    </w:pPr>
    <w:rPr>
      <w:color w:val="90C226" w:themeColor="accent1"/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1"/>
    <w:rPr>
      <w:rFonts w:asciiTheme="minorHAnsi" w:eastAsiaTheme="minorEastAsia" w:hAnsiTheme="minorHAnsi" w:cstheme="minorBidi"/>
      <w:color w:val="90C226" w:themeColor="accent1"/>
      <w:sz w:val="18"/>
      <w:szCs w:val="18"/>
    </w:rPr>
  </w:style>
  <w:style w:type="paragraph" w:styleId="Header">
    <w:name w:val="header"/>
    <w:basedOn w:val="Normal"/>
    <w:link w:val="HeaderChar"/>
    <w:uiPriority w:val="2"/>
    <w:unhideWhenUsed/>
    <w:pPr>
      <w:tabs>
        <w:tab w:val="center" w:pos="4680"/>
        <w:tab w:val="right" w:pos="9360"/>
      </w:tabs>
      <w:spacing w:before="0" w:after="360"/>
    </w:pPr>
  </w:style>
  <w:style w:type="character" w:customStyle="1" w:styleId="HeaderChar">
    <w:name w:val="Header Char"/>
    <w:basedOn w:val="DefaultParagraphFont"/>
    <w:link w:val="Header"/>
    <w:uiPriority w:val="2"/>
    <w:rPr>
      <w:rFonts w:asciiTheme="minorHAnsi" w:eastAsiaTheme="minorEastAsia" w:hAnsiTheme="minorHAnsi" w:cstheme="minorBidi"/>
      <w:sz w:val="20"/>
      <w:szCs w:val="20"/>
    </w:rPr>
  </w:style>
  <w:style w:type="paragraph" w:styleId="List2">
    <w:name w:val="List 2"/>
    <w:basedOn w:val="Normal"/>
    <w:qFormat/>
    <w:pPr>
      <w:numPr>
        <w:numId w:val="20"/>
      </w:numPr>
      <w:spacing w:before="240" w:after="120"/>
    </w:pPr>
  </w:style>
  <w:style w:type="paragraph" w:styleId="List">
    <w:name w:val="List"/>
    <w:basedOn w:val="Normal"/>
    <w:qFormat/>
    <w:pPr>
      <w:numPr>
        <w:numId w:val="2"/>
      </w:numPr>
    </w:pPr>
  </w:style>
  <w:style w:type="numbering" w:customStyle="1" w:styleId="StyleNumberedLeft0Hanging025">
    <w:name w:val="StyleNumberedLeft0Hanging025"/>
    <w:pPr>
      <w:numPr>
        <w:numId w:val="1"/>
      </w:numPr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D516A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D516A"/>
    <w:rPr>
      <w:rFonts w:ascii="Tahoma" w:hAnsi="Tahoma" w:cs="Tahoma"/>
      <w:sz w:val="16"/>
      <w:szCs w:val="16"/>
    </w:rPr>
  </w:style>
  <w:style w:type="numbering" w:customStyle="1" w:styleId="StyleNumberedLeft0Hanging0251">
    <w:name w:val="StyleNumberedLeft0Hanging0251"/>
    <w:rsid w:val="006137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Users\Abdul\Downloads\TS103463081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1BE2E79C61F04F52ACEF7031549C72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B70603-DCD1-4C85-9D52-9415EC8E2065}"/>
      </w:docPartPr>
      <w:docPartBody>
        <w:p w:rsidR="00251ABE" w:rsidRDefault="00E53EA6">
          <w:pPr>
            <w:pStyle w:val="1BE2E79C61F04F52ACEF7031549C72FD"/>
          </w:pPr>
          <w:r>
            <w:t>[Date]</w:t>
          </w:r>
        </w:p>
      </w:docPartBody>
    </w:docPart>
    <w:docPart>
      <w:docPartPr>
        <w:name w:val="BA6F6932DB99409688788D4D9C49FA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FAF23F-57C1-461A-BEA2-6C4699648340}"/>
      </w:docPartPr>
      <w:docPartBody>
        <w:p w:rsidR="00251ABE" w:rsidRDefault="00E53EA6">
          <w:pPr>
            <w:pStyle w:val="BA6F6932DB99409688788D4D9C49FA2F"/>
          </w:pPr>
          <w:r>
            <w:rPr>
              <w:rStyle w:val="PlaceholderText"/>
            </w:rPr>
            <w:t>[Type the test instructions here.  For example, instruct the student to carefully read each question and then circle the letter of the correct answer.]</w:t>
          </w:r>
        </w:p>
      </w:docPartBody>
    </w:docPart>
    <w:docPart>
      <w:docPartPr>
        <w:name w:val="66209DBFECA849B69B31DD7082A571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4A8CC2-AAC1-48C8-B050-012B6B694DB0}"/>
      </w:docPartPr>
      <w:docPartBody>
        <w:p w:rsidR="00251ABE" w:rsidRDefault="00E53EA6">
          <w:pPr>
            <w:pStyle w:val="66209DBFECA849B69B31DD7082A571B7"/>
          </w:pPr>
          <w:r>
            <w:t>[Type an answer here.]</w:t>
          </w:r>
        </w:p>
      </w:docPartBody>
    </w:docPart>
    <w:docPart>
      <w:docPartPr>
        <w:name w:val="41718EA9EF4A4541BF2A5CDE272714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51E25A-DABB-488E-B350-66534BBCACA9}"/>
      </w:docPartPr>
      <w:docPartBody>
        <w:p w:rsidR="0025318A" w:rsidRDefault="00DA7B95" w:rsidP="00DA7B95">
          <w:pPr>
            <w:pStyle w:val="41718EA9EF4A4541BF2A5CDE2727143C"/>
          </w:pPr>
          <w:r>
            <w:t>[Type an answer here.]</w:t>
          </w:r>
        </w:p>
      </w:docPartBody>
    </w:docPart>
    <w:docPart>
      <w:docPartPr>
        <w:name w:val="076AAFF97594403499FD28980DB49D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D27E23-EF6E-4FA2-9A62-EDC877CEE77D}"/>
      </w:docPartPr>
      <w:docPartBody>
        <w:p w:rsidR="0025318A" w:rsidRDefault="00DA7B95" w:rsidP="00DA7B95">
          <w:pPr>
            <w:pStyle w:val="076AAFF97594403499FD28980DB49DC9"/>
          </w:pPr>
          <w:r>
            <w:t>[Type an answer here.]</w:t>
          </w:r>
        </w:p>
      </w:docPartBody>
    </w:docPart>
    <w:docPart>
      <w:docPartPr>
        <w:name w:val="05AAA1BE6377407FBEA2F35FAC883B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35E4B9-D75D-456D-AD74-EFF6C51FE185}"/>
      </w:docPartPr>
      <w:docPartBody>
        <w:p w:rsidR="0025318A" w:rsidRDefault="00DA7B95" w:rsidP="00DA7B95">
          <w:pPr>
            <w:pStyle w:val="05AAA1BE6377407FBEA2F35FAC883B19"/>
          </w:pPr>
          <w:r>
            <w:t>[Type an answer here.]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53EA6"/>
    <w:rsid w:val="00251ABE"/>
    <w:rsid w:val="0025318A"/>
    <w:rsid w:val="003B6193"/>
    <w:rsid w:val="00517440"/>
    <w:rsid w:val="00732C68"/>
    <w:rsid w:val="007414E3"/>
    <w:rsid w:val="009F72BB"/>
    <w:rsid w:val="00CC6070"/>
    <w:rsid w:val="00DA7B95"/>
    <w:rsid w:val="00E53E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82864130CD644A419CFD76715D4D9142">
    <w:name w:val="82864130CD644A419CFD76715D4D9142"/>
  </w:style>
  <w:style w:type="paragraph" w:customStyle="1" w:styleId="1BE2E79C61F04F52ACEF7031549C72FD">
    <w:name w:val="1BE2E79C61F04F52ACEF7031549C72FD"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BA6F6932DB99409688788D4D9C49FA2F">
    <w:name w:val="BA6F6932DB99409688788D4D9C49FA2F"/>
  </w:style>
  <w:style w:type="paragraph" w:customStyle="1" w:styleId="ECE7E5D0FD9B4F1EB2CEB0CB64C53D49">
    <w:name w:val="ECE7E5D0FD9B4F1EB2CEB0CB64C53D49"/>
  </w:style>
  <w:style w:type="paragraph" w:customStyle="1" w:styleId="66209DBFECA849B69B31DD7082A571B7">
    <w:name w:val="66209DBFECA849B69B31DD7082A571B7"/>
  </w:style>
  <w:style w:type="paragraph" w:customStyle="1" w:styleId="A1911B8BCD094614A377915B4B151619">
    <w:name w:val="A1911B8BCD094614A377915B4B151619"/>
    <w:rsid w:val="00DA7B95"/>
    <w:pPr>
      <w:spacing w:after="160" w:line="259" w:lineRule="auto"/>
    </w:pPr>
    <w:rPr>
      <w:lang w:val="en-ZA" w:eastAsia="en-ZA"/>
    </w:rPr>
  </w:style>
  <w:style w:type="paragraph" w:customStyle="1" w:styleId="0612C86218D8429593874A7F391321B5">
    <w:name w:val="0612C86218D8429593874A7F391321B5"/>
    <w:rsid w:val="00DA7B95"/>
    <w:pPr>
      <w:spacing w:after="160" w:line="259" w:lineRule="auto"/>
    </w:pPr>
    <w:rPr>
      <w:lang w:val="en-ZA" w:eastAsia="en-ZA"/>
    </w:rPr>
  </w:style>
  <w:style w:type="paragraph" w:customStyle="1" w:styleId="41718EA9EF4A4541BF2A5CDE2727143C">
    <w:name w:val="41718EA9EF4A4541BF2A5CDE2727143C"/>
    <w:rsid w:val="00DA7B95"/>
    <w:pPr>
      <w:spacing w:after="160" w:line="259" w:lineRule="auto"/>
    </w:pPr>
    <w:rPr>
      <w:lang w:val="en-ZA" w:eastAsia="en-ZA"/>
    </w:rPr>
  </w:style>
  <w:style w:type="paragraph" w:customStyle="1" w:styleId="076AAFF97594403499FD28980DB49DC9">
    <w:name w:val="076AAFF97594403499FD28980DB49DC9"/>
    <w:rsid w:val="00DA7B95"/>
    <w:pPr>
      <w:spacing w:after="160" w:line="259" w:lineRule="auto"/>
    </w:pPr>
    <w:rPr>
      <w:lang w:val="en-ZA" w:eastAsia="en-ZA"/>
    </w:rPr>
  </w:style>
  <w:style w:type="paragraph" w:customStyle="1" w:styleId="05AAA1BE6377407FBEA2F35FAC883B19">
    <w:name w:val="05AAA1BE6377407FBEA2F35FAC883B19"/>
    <w:rsid w:val="00DA7B95"/>
    <w:pPr>
      <w:spacing w:after="160" w:line="259" w:lineRule="auto"/>
    </w:pPr>
    <w:rPr>
      <w:lang w:val="en-ZA" w:eastAsia="en-ZA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Multiple-choice test or survey (3-answer)">
  <a:themeElements>
    <a:clrScheme name="Facet HD - core">
      <a:dk1>
        <a:sysClr val="windowText" lastClr="000000"/>
      </a:dk1>
      <a:lt1>
        <a:sysClr val="window" lastClr="FFFFFF"/>
      </a:lt1>
      <a:dk2>
        <a:srgbClr val="2C3C43"/>
      </a:dk2>
      <a:lt2>
        <a:srgbClr val="EBEBEB"/>
      </a:lt2>
      <a:accent1>
        <a:srgbClr val="90C226"/>
      </a:accent1>
      <a:accent2>
        <a:srgbClr val="54A021"/>
      </a:accent2>
      <a:accent3>
        <a:srgbClr val="E6B91E"/>
      </a:accent3>
      <a:accent4>
        <a:srgbClr val="E76618"/>
      </a:accent4>
      <a:accent5>
        <a:srgbClr val="C42F1A"/>
      </a:accent5>
      <a:accent6>
        <a:srgbClr val="918655"/>
      </a:accent6>
      <a:hlink>
        <a:srgbClr val="99CA3C"/>
      </a:hlink>
      <a:folHlink>
        <a:srgbClr val="B9D181"/>
      </a:folHlink>
    </a:clrScheme>
    <a:fontScheme name="Facet HD - core">
      <a:majorFont>
        <a:latin typeface="Trebuchet MS"/>
        <a:ea typeface=""/>
        <a:cs typeface=""/>
      </a:majorFont>
      <a:minorFont>
        <a:latin typeface="Trebuchet MS"/>
        <a:ea typeface=""/>
        <a:cs typeface=""/>
      </a:minorFont>
    </a:fontScheme>
    <a:fmtScheme name="Facet HD - core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lumMod val="110000"/>
              </a:schemeClr>
            </a:gs>
            <a:gs pos="88000">
              <a:schemeClr val="phClr">
                <a:tint val="9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0000"/>
              </a:schemeClr>
            </a:gs>
            <a:gs pos="78000">
              <a:schemeClr val="phClr">
                <a:shade val="94000"/>
                <a:lumMod val="94000"/>
              </a:schemeClr>
            </a:gs>
          </a:gsLst>
          <a:lin ang="5400000" scaled="0"/>
        </a:gradFill>
      </a:fillStyleLst>
      <a:lnStyleLst>
        <a:ln w="12700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04000"/>
              </a:schemeClr>
            </a:gs>
            <a:gs pos="94000">
              <a:schemeClr val="phClr">
                <a:shade val="96000"/>
                <a:lumMod val="82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94000"/>
                <a:lumMod val="96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Facet" id="{C0C680CD-088A-49FC-A102-D699147F32B2}" vid="{CFBC31BA-B70F-4F30-BCAA-4F3011E16C4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8F9FD257-75ED-4E5E-9129-6862D210C20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TS103463081.dotx</Template>
  <TotalTime>46</TotalTime>
  <Pages>2</Pages>
  <Words>257</Words>
  <Characters>1466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Abdul Waheed</dc:creator>
  <cp:lastModifiedBy>Robert</cp:lastModifiedBy>
  <cp:revision>5</cp:revision>
  <dcterms:created xsi:type="dcterms:W3CDTF">2020-09-08T13:45:00Z</dcterms:created>
  <dcterms:modified xsi:type="dcterms:W3CDTF">2020-09-15T07:24:00Z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TC034630819991</vt:lpwstr>
  </property>
</Properties>
</file>